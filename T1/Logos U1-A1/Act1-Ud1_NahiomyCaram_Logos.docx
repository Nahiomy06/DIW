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FF3EB5" w:themeColor="accent1"/>
          <w:lang w:eastAsia="en-US"/>
        </w:rPr>
        <w:id w:val="622885562"/>
        <w:docPartObj>
          <w:docPartGallery w:val="Cover Pages"/>
          <w:docPartUnique/>
        </w:docPartObj>
      </w:sdtPr>
      <w:sdtEndPr>
        <w:rPr>
          <w:b/>
          <w:color w:val="auto"/>
          <w:sz w:val="56"/>
        </w:rPr>
      </w:sdtEndPr>
      <w:sdtContent>
        <w:p w:rsidR="00150D65" w:rsidRDefault="00150D65" w:rsidP="00150D65">
          <w:pPr>
            <w:pStyle w:val="Sinespaciado"/>
            <w:spacing w:before="1540" w:after="240"/>
          </w:pPr>
        </w:p>
        <w:p w:rsidR="00150D65" w:rsidRDefault="00150D65">
          <w:r>
            <w:br w:type="page"/>
          </w:r>
        </w:p>
        <w:p w:rsidR="00150D65" w:rsidRDefault="00150D65"/>
        <w:p w:rsidR="00160AC8" w:rsidRDefault="00150D65">
          <w:r>
            <w:br w:type="page"/>
          </w:r>
        </w:p>
        <w:p w:rsidR="00160AC8" w:rsidRPr="00160AC8" w:rsidRDefault="00160AC8" w:rsidP="00160AC8">
          <w:pPr>
            <w:pStyle w:val="Ttulo1"/>
            <w:ind w:firstLine="708"/>
            <w:rPr>
              <w:b/>
              <w:sz w:val="56"/>
            </w:rPr>
          </w:pPr>
          <w:r w:rsidRPr="00160AC8">
            <w:rPr>
              <w:b/>
              <w:sz w:val="56"/>
            </w:rPr>
            <w:lastRenderedPageBreak/>
            <w:t>LOGOS</w:t>
          </w:r>
          <w:bookmarkStart w:id="0" w:name="_GoBack"/>
          <w:bookmarkEnd w:id="0"/>
        </w:p>
        <w:p w:rsidR="00D25734" w:rsidRPr="00160AC8" w:rsidRDefault="00926CF0" w:rsidP="00160AC8"/>
      </w:sdtContent>
    </w:sdt>
    <w:p w:rsidR="00DF0D6C" w:rsidRDefault="00DF0D6C">
      <w:pPr>
        <w:rPr>
          <w:sz w:val="24"/>
        </w:rPr>
      </w:pPr>
      <w:r w:rsidRPr="00EA4A2C">
        <w:rPr>
          <w:rFonts w:ascii="Wide Latin" w:hAnsi="Wide Latin"/>
          <w:b/>
          <w:sz w:val="36"/>
        </w:rPr>
        <w:t>Whimsical Closet</w:t>
      </w:r>
      <w:r w:rsidRPr="00EA4A2C">
        <w:rPr>
          <w:sz w:val="36"/>
        </w:rPr>
        <w:t xml:space="preserve"> </w:t>
      </w:r>
      <w:r w:rsidR="00D25734" w:rsidRPr="00EA4A2C">
        <w:rPr>
          <w:sz w:val="24"/>
        </w:rPr>
        <w:t>es una compañía de ropa que se centra en un mix de las estéticas Y2K y Futuristas.</w:t>
      </w:r>
    </w:p>
    <w:p w:rsidR="005C2F60" w:rsidRDefault="005C2F60">
      <w:pPr>
        <w:rPr>
          <w:sz w:val="24"/>
        </w:rPr>
      </w:pPr>
    </w:p>
    <w:p w:rsidR="005C2F60" w:rsidRPr="00EA4A2C" w:rsidRDefault="005C2F60">
      <w:pPr>
        <w:rPr>
          <w:sz w:val="24"/>
        </w:rPr>
      </w:pPr>
      <w:r w:rsidRPr="005C2F60">
        <w:rPr>
          <w:noProof/>
          <w:sz w:val="24"/>
          <w:lang w:eastAsia="es-ES"/>
        </w:rPr>
        <w:drawing>
          <wp:inline distT="0" distB="0" distL="0" distR="0" wp14:anchorId="1B50A5DC" wp14:editId="3442478E">
            <wp:extent cx="5400040" cy="145224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D6C" w:rsidRDefault="00DF0D6C"/>
    <w:p w:rsidR="00B37CD1" w:rsidRDefault="00EA4A2C">
      <w:pPr>
        <w:rPr>
          <w:rFonts w:ascii="Segoe UI" w:hAnsi="Segoe UI" w:cs="Segoe UI"/>
          <w:color w:val="1D2125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El</w:t>
      </w:r>
      <w:r w:rsidR="00DF0D6C"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</w:t>
      </w:r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Imago tipo</w:t>
      </w:r>
      <w:r w:rsidR="00DF0D6C"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</w:t>
      </w:r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original </w:t>
      </w:r>
      <w:r w:rsidR="00DF0D6C"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(</w:t>
      </w:r>
      <w:r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Echo</w:t>
      </w:r>
      <w:r w:rsidR="00DF0D6C"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 xml:space="preserve"> por Design.com)</w:t>
      </w:r>
      <w:r w:rsidR="005C2F60">
        <w:rPr>
          <w:rFonts w:ascii="Segoe UI" w:hAnsi="Segoe UI" w:cs="Segoe UI"/>
          <w:color w:val="1D2125"/>
          <w:sz w:val="23"/>
          <w:szCs w:val="23"/>
          <w:shd w:val="clear" w:color="auto" w:fill="FFFFFF"/>
        </w:rPr>
        <w:t>:</w:t>
      </w:r>
    </w:p>
    <w:p w:rsidR="005C2F60" w:rsidRDefault="005C2F60"/>
    <w:p w:rsidR="00EA4A2C" w:rsidRDefault="00DF0D6C" w:rsidP="00EA4A2C">
      <w:pPr>
        <w:jc w:val="center"/>
      </w:pPr>
      <w:r w:rsidRPr="00B37CD1">
        <w:rPr>
          <w:noProof/>
          <w:lang w:eastAsia="es-ES"/>
        </w:rPr>
        <w:drawing>
          <wp:inline distT="0" distB="0" distL="0" distR="0" wp14:anchorId="5FC5A578" wp14:editId="3C69C502">
            <wp:extent cx="3942742" cy="3638550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9160"/>
                    <a:stretch/>
                  </pic:blipFill>
                  <pic:spPr bwMode="auto">
                    <a:xfrm>
                      <a:off x="0" y="0"/>
                      <a:ext cx="3955954" cy="3650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4A2C" w:rsidRDefault="00EA4A2C" w:rsidP="00EA4A2C">
      <w:pPr>
        <w:jc w:val="center"/>
      </w:pPr>
    </w:p>
    <w:p w:rsidR="00EA4A2C" w:rsidRDefault="00EA4A2C" w:rsidP="00EA4A2C">
      <w:r>
        <w:t>El Isotipo</w:t>
      </w:r>
      <w:r w:rsidR="005C2F60">
        <w:t>:</w:t>
      </w:r>
    </w:p>
    <w:p w:rsidR="00EA4A2C" w:rsidRDefault="00DF0D6C" w:rsidP="00EA4A2C">
      <w:pPr>
        <w:jc w:val="center"/>
      </w:pPr>
      <w:r w:rsidRPr="00B37CD1">
        <w:rPr>
          <w:noProof/>
          <w:lang w:eastAsia="es-ES"/>
        </w:rPr>
        <w:lastRenderedPageBreak/>
        <w:drawing>
          <wp:inline distT="0" distB="0" distL="0" distR="0" wp14:anchorId="5FC5A578" wp14:editId="3C69C502">
            <wp:extent cx="2437950" cy="2094865"/>
            <wp:effectExtent l="0" t="0" r="635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684" t="8639" r="27129" b="33769"/>
                    <a:stretch/>
                  </pic:blipFill>
                  <pic:spPr bwMode="auto">
                    <a:xfrm>
                      <a:off x="0" y="0"/>
                      <a:ext cx="2438706" cy="2095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4A2C" w:rsidRDefault="00EA4A2C" w:rsidP="00EA4A2C">
      <w:pPr>
        <w:jc w:val="center"/>
      </w:pPr>
    </w:p>
    <w:p w:rsidR="00EA4A2C" w:rsidRDefault="00EA4A2C" w:rsidP="00EA4A2C">
      <w:pPr>
        <w:jc w:val="center"/>
      </w:pPr>
    </w:p>
    <w:p w:rsidR="00EA4A2C" w:rsidRDefault="00EA4A2C" w:rsidP="00EA4A2C">
      <w:r>
        <w:t>El Logotipo</w:t>
      </w:r>
      <w:r w:rsidR="005C2F60">
        <w:t>:</w:t>
      </w:r>
    </w:p>
    <w:p w:rsidR="005C2F60" w:rsidRDefault="005C2F60" w:rsidP="00EA4A2C"/>
    <w:p w:rsidR="00B37CD1" w:rsidRDefault="00B37CD1" w:rsidP="00EA4A2C">
      <w:pPr>
        <w:jc w:val="center"/>
      </w:pPr>
      <w:r w:rsidRPr="00B37CD1">
        <w:rPr>
          <w:noProof/>
          <w:lang w:eastAsia="es-ES"/>
        </w:rPr>
        <w:drawing>
          <wp:inline distT="0" distB="0" distL="0" distR="0" wp14:anchorId="1E32768F" wp14:editId="1198E32F">
            <wp:extent cx="3064813" cy="970915"/>
            <wp:effectExtent l="0" t="0" r="254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0546" t="63875" r="18763" b="9411"/>
                    <a:stretch/>
                  </pic:blipFill>
                  <pic:spPr bwMode="auto">
                    <a:xfrm>
                      <a:off x="0" y="0"/>
                      <a:ext cx="3078544" cy="975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2F60" w:rsidRDefault="005C2F60" w:rsidP="00EA4A2C">
      <w:pPr>
        <w:jc w:val="center"/>
      </w:pPr>
    </w:p>
    <w:p w:rsidR="00EA4A2C" w:rsidRDefault="00EA4A2C" w:rsidP="00EA4A2C">
      <w:r>
        <w:t>Y por último el Isologo (Echo con gemini)</w:t>
      </w:r>
      <w:r w:rsidR="005C2F60">
        <w:t>:</w:t>
      </w:r>
    </w:p>
    <w:p w:rsidR="005C2F60" w:rsidRDefault="005C2F60" w:rsidP="00EA4A2C"/>
    <w:p w:rsidR="00DF0D6C" w:rsidRDefault="00DF0D6C"/>
    <w:p w:rsidR="00DF0D6C" w:rsidRDefault="00D25734" w:rsidP="00EA4A2C">
      <w:pPr>
        <w:jc w:val="center"/>
      </w:pPr>
      <w:r w:rsidRPr="00D25734">
        <w:rPr>
          <w:noProof/>
          <w:lang w:eastAsia="es-ES"/>
        </w:rPr>
        <w:drawing>
          <wp:inline distT="0" distB="0" distL="0" distR="0" wp14:anchorId="36B2580F" wp14:editId="7A93E339">
            <wp:extent cx="2936772" cy="22288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528" t="9124" r="2810" b="5362"/>
                    <a:stretch/>
                  </pic:blipFill>
                  <pic:spPr bwMode="auto">
                    <a:xfrm>
                      <a:off x="0" y="0"/>
                      <a:ext cx="2969854" cy="2253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4A2C" w:rsidRDefault="00EA4A2C" w:rsidP="00EA4A2C">
      <w:pPr>
        <w:jc w:val="center"/>
      </w:pPr>
    </w:p>
    <w:p w:rsidR="00EA4A2C" w:rsidRDefault="00EA4A2C" w:rsidP="00EA4A2C"/>
    <w:p w:rsidR="005C2F60" w:rsidRDefault="005C2F60" w:rsidP="00EA4A2C"/>
    <w:p w:rsidR="00EA4A2C" w:rsidRDefault="005C2F60" w:rsidP="00EA4A2C">
      <w:r>
        <w:lastRenderedPageBreak/>
        <w:t>Aparte hice algunps</w:t>
      </w:r>
      <w:r w:rsidR="00EA4A2C">
        <w:t xml:space="preserve"> ad para la marca.</w:t>
      </w:r>
    </w:p>
    <w:p w:rsidR="00EA4A2C" w:rsidRDefault="00EA4A2C" w:rsidP="00EA4A2C">
      <w:pPr>
        <w:jc w:val="center"/>
      </w:pPr>
      <w:r>
        <w:rPr>
          <w:noProof/>
          <w:lang w:eastAsia="es-ES"/>
        </w:rPr>
        <w:drawing>
          <wp:inline distT="0" distB="0" distL="0" distR="0">
            <wp:extent cx="2514600" cy="3354279"/>
            <wp:effectExtent l="0" t="0" r="0" b="0"/>
            <wp:docPr id="8" name="Imagen 8" descr="C:\Users\daw2\Downloads\Gemini_Generated_Image_2s2mlb2s2mlb2s2m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aw2\Downloads\Gemini_Generated_Image_2s2mlb2s2mlb2s2m (1)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354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2F60">
        <w:rPr>
          <w:noProof/>
          <w:lang w:eastAsia="es-ES"/>
        </w:rPr>
        <w:drawing>
          <wp:inline distT="0" distB="0" distL="0" distR="0">
            <wp:extent cx="2241550" cy="3362325"/>
            <wp:effectExtent l="0" t="0" r="6350" b="9525"/>
            <wp:docPr id="7" name="Imagen 7" descr="C:\Users\daw2\Downloads\ChatGPT Image 18 sept 2026, 20_13_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aw2\Downloads\ChatGPT Image 18 sept 2026, 20_13_17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119" cy="3364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A2C" w:rsidSect="00150D65">
      <w:footerReference w:type="default" r:id="rId13"/>
      <w:footerReference w:type="first" r:id="rId14"/>
      <w:pgSz w:w="11906" w:h="16838"/>
      <w:pgMar w:top="1417" w:right="1701" w:bottom="1417" w:left="1701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6CF0" w:rsidRDefault="00926CF0" w:rsidP="00150D65">
      <w:pPr>
        <w:spacing w:after="0" w:line="240" w:lineRule="auto"/>
      </w:pPr>
      <w:r>
        <w:separator/>
      </w:r>
    </w:p>
  </w:endnote>
  <w:endnote w:type="continuationSeparator" w:id="0">
    <w:p w:rsidR="00926CF0" w:rsidRDefault="00926CF0" w:rsidP="00150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0D65" w:rsidRDefault="00150D65" w:rsidP="00150D65">
    <w:pPr>
      <w:pStyle w:val="Piedepgina"/>
    </w:pPr>
    <w:r>
      <w:t xml:space="preserve">Nahiomy Caram – DIW </w:t>
    </w:r>
    <w:r>
      <w:t>–</w:t>
    </w:r>
    <w:r w:rsidR="00160AC8">
      <w:t>Whimsical Closet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0D65" w:rsidRDefault="00150D65">
    <w:pPr>
      <w:pStyle w:val="Piedepgina"/>
    </w:pPr>
    <w:r>
      <w:t xml:space="preserve">Nahiomy Caram – DIW </w:t>
    </w:r>
  </w:p>
  <w:p w:rsidR="00150D65" w:rsidRDefault="00150D6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6CF0" w:rsidRDefault="00926CF0" w:rsidP="00150D65">
      <w:pPr>
        <w:spacing w:after="0" w:line="240" w:lineRule="auto"/>
      </w:pPr>
      <w:r>
        <w:separator/>
      </w:r>
    </w:p>
  </w:footnote>
  <w:footnote w:type="continuationSeparator" w:id="0">
    <w:p w:rsidR="00926CF0" w:rsidRDefault="00926CF0" w:rsidP="00150D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CD1"/>
    <w:rsid w:val="00150D65"/>
    <w:rsid w:val="00160AC8"/>
    <w:rsid w:val="005C2F60"/>
    <w:rsid w:val="006F1318"/>
    <w:rsid w:val="008919AD"/>
    <w:rsid w:val="00926CF0"/>
    <w:rsid w:val="00B37CD1"/>
    <w:rsid w:val="00D25734"/>
    <w:rsid w:val="00DF0D6C"/>
    <w:rsid w:val="00EA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3C138"/>
  <w15:chartTrackingRefBased/>
  <w15:docId w15:val="{5C4F6F48-968F-4112-89BA-7C2D5B108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0A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ED0092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8919AD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919AD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150D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0D65"/>
  </w:style>
  <w:style w:type="paragraph" w:styleId="Piedepgina">
    <w:name w:val="footer"/>
    <w:basedOn w:val="Normal"/>
    <w:link w:val="PiedepginaCar"/>
    <w:uiPriority w:val="99"/>
    <w:unhideWhenUsed/>
    <w:rsid w:val="00150D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D65"/>
  </w:style>
  <w:style w:type="character" w:customStyle="1" w:styleId="Ttulo1Car">
    <w:name w:val="Título 1 Car"/>
    <w:basedOn w:val="Fuentedeprrafopredeter"/>
    <w:link w:val="Ttulo1"/>
    <w:uiPriority w:val="9"/>
    <w:rsid w:val="00160AC8"/>
    <w:rPr>
      <w:rFonts w:asciiTheme="majorHAnsi" w:eastAsiaTheme="majorEastAsia" w:hAnsiTheme="majorHAnsi" w:cstheme="majorBidi"/>
      <w:color w:val="ED0092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w2\Documents\Plantillas%20personalizadas%20de%20Office\T&#237;tulo%20del%20documen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E3D"/>
    <w:rsid w:val="00491F95"/>
    <w:rsid w:val="008150CF"/>
    <w:rsid w:val="0097217D"/>
    <w:rsid w:val="00B63E3D"/>
    <w:rsid w:val="00F3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D80B735989149CDBABFA8A15E47AD2D">
    <w:name w:val="1D80B735989149CDBABFA8A15E47AD2D"/>
  </w:style>
  <w:style w:type="paragraph" w:customStyle="1" w:styleId="6C0740DE7AB741BAAD8BE62821B7ADB8">
    <w:name w:val="6C0740DE7AB741BAAD8BE62821B7ADB8"/>
  </w:style>
  <w:style w:type="paragraph" w:customStyle="1" w:styleId="6D573A5740914881A263AD28F209B4F3">
    <w:name w:val="6D573A5740914881A263AD28F209B4F3"/>
    <w:rsid w:val="00F35C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whimsical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F3EB5"/>
      </a:accent1>
      <a:accent2>
        <a:srgbClr val="F5A6D8"/>
      </a:accent2>
      <a:accent3>
        <a:srgbClr val="7B3F91"/>
      </a:accent3>
      <a:accent4>
        <a:srgbClr val="14151A"/>
      </a:accent4>
      <a:accent5>
        <a:srgbClr val="292E35"/>
      </a:accent5>
      <a:accent6>
        <a:srgbClr val="FFFFFF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UD1 ACT1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25042C1-6D9F-4E3A-B83D-D4173ACBA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Título del documento</Template>
  <TotalTime>80</TotalTime>
  <Pages>1</Pages>
  <Words>45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Logos</vt:lpstr>
    </vt:vector>
  </TitlesOfParts>
  <Company>DIW</Company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Logos</dc:title>
  <dc:subject>Nahiomy Caram</dc:subject>
  <dc:creator>daw2</dc:creator>
  <cp:keywords/>
  <dc:description/>
  <cp:lastModifiedBy>daw2</cp:lastModifiedBy>
  <cp:revision>4</cp:revision>
  <dcterms:created xsi:type="dcterms:W3CDTF">2026-09-18T17:21:00Z</dcterms:created>
  <dcterms:modified xsi:type="dcterms:W3CDTF">2026-09-22T15:50:00Z</dcterms:modified>
</cp:coreProperties>
</file>